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397A1" w14:textId="7329154D" w:rsidR="004D36D7" w:rsidRPr="00FD4A68" w:rsidRDefault="00000000" w:rsidP="00F4418E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8F17774E32B94F18AED909B9C8428E8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D839F2">
            <w:t>Packet Tracer - Use Cisco IOS Show Commands</w:t>
          </w:r>
        </w:sdtContent>
      </w:sdt>
      <w:r w:rsidR="004D36D7" w:rsidRPr="00FD4A68">
        <w:t xml:space="preserve"> </w:t>
      </w:r>
    </w:p>
    <w:p w14:paraId="3E2644A9" w14:textId="77777777" w:rsidR="00F4418E" w:rsidRPr="00E70096" w:rsidRDefault="00F4418E" w:rsidP="00F4418E">
      <w:pPr>
        <w:pStyle w:val="Heading1"/>
      </w:pPr>
      <w:r w:rsidRPr="00E70096">
        <w:t>Objectives</w:t>
      </w:r>
    </w:p>
    <w:p w14:paraId="5D24E641" w14:textId="43BEFC6B" w:rsidR="00F4418E" w:rsidRPr="00A34D9A" w:rsidRDefault="00F4418E" w:rsidP="00F4418E">
      <w:pPr>
        <w:pStyle w:val="Bulletlevel1"/>
        <w:spacing w:before="60" w:after="60" w:line="276" w:lineRule="auto"/>
      </w:pPr>
      <w:r w:rsidRPr="00C15595">
        <w:t>Use Cisco IOS</w:t>
      </w:r>
      <w:r>
        <w:t xml:space="preserve"> </w:t>
      </w:r>
      <w:r w:rsidRPr="00C15595">
        <w:rPr>
          <w:b/>
          <w:bCs/>
        </w:rPr>
        <w:t>show</w:t>
      </w:r>
      <w:r>
        <w:rPr>
          <w:b/>
          <w:bCs/>
        </w:rPr>
        <w:t xml:space="preserve"> </w:t>
      </w:r>
      <w:r>
        <w:t>commands</w:t>
      </w:r>
    </w:p>
    <w:p w14:paraId="6BA223CD" w14:textId="77777777" w:rsidR="00F4418E" w:rsidRDefault="00F4418E" w:rsidP="00F4418E">
      <w:pPr>
        <w:pStyle w:val="Heading1"/>
      </w:pPr>
      <w:r w:rsidRPr="00E70096">
        <w:t>Background / Scenario</w:t>
      </w:r>
    </w:p>
    <w:p w14:paraId="464467A8" w14:textId="77777777" w:rsidR="00F4418E" w:rsidRDefault="00F4418E" w:rsidP="00F4418E">
      <w:pPr>
        <w:pStyle w:val="BodyTextL25"/>
      </w:pPr>
      <w:r w:rsidRPr="00C15595">
        <w:t>The Cisco IOS</w:t>
      </w:r>
      <w:r>
        <w:t xml:space="preserve"> </w:t>
      </w:r>
      <w:r w:rsidRPr="00C15595">
        <w:rPr>
          <w:b/>
          <w:bCs/>
        </w:rPr>
        <w:t>show</w:t>
      </w:r>
      <w:r>
        <w:rPr>
          <w:b/>
          <w:bCs/>
        </w:rPr>
        <w:t xml:space="preserve"> </w:t>
      </w:r>
      <w:r w:rsidRPr="00C15595">
        <w:t>commands are used extensively when working with Cisco equipment. In this activity, you will use the</w:t>
      </w:r>
      <w:r>
        <w:t xml:space="preserve"> </w:t>
      </w:r>
      <w:r w:rsidRPr="00C15595">
        <w:rPr>
          <w:b/>
          <w:bCs/>
        </w:rPr>
        <w:t>show</w:t>
      </w:r>
      <w:r>
        <w:t xml:space="preserve"> </w:t>
      </w:r>
      <w:r w:rsidRPr="00C15595">
        <w:t>commands on a router located at an ISP.</w:t>
      </w:r>
    </w:p>
    <w:p w14:paraId="49497F5B" w14:textId="77777777" w:rsidR="00F4418E" w:rsidRDefault="00F4418E" w:rsidP="00F4418E">
      <w:pPr>
        <w:pStyle w:val="Heading1"/>
      </w:pPr>
      <w:r>
        <w:t>Instructions</w:t>
      </w:r>
    </w:p>
    <w:p w14:paraId="23A7B268" w14:textId="0E5CC489" w:rsidR="00F4418E" w:rsidRPr="00C15595" w:rsidRDefault="00F4418E" w:rsidP="00F4418E">
      <w:pPr>
        <w:pStyle w:val="Heading2"/>
      </w:pPr>
      <w:r w:rsidRPr="00C15595">
        <w:t xml:space="preserve">Connect to the ISP Cisco </w:t>
      </w:r>
      <w:r w:rsidR="00677C46">
        <w:t>4321</w:t>
      </w:r>
      <w:r w:rsidRPr="00C15595">
        <w:t xml:space="preserve"> router.</w:t>
      </w:r>
    </w:p>
    <w:p w14:paraId="73740C48" w14:textId="017B1D3C" w:rsidR="00F4418E" w:rsidRDefault="00F4418E" w:rsidP="00F4418E">
      <w:pPr>
        <w:pStyle w:val="BodyTextL25"/>
      </w:pPr>
      <w:r>
        <w:t>In this part, you will u</w:t>
      </w:r>
      <w:r w:rsidRPr="00C15595">
        <w:t xml:space="preserve">se the terminal emulation software on ISP PC to connect to the Cisco </w:t>
      </w:r>
      <w:r w:rsidR="00677C46">
        <w:t>4321</w:t>
      </w:r>
      <w:r w:rsidRPr="00C15595">
        <w:t xml:space="preserve"> router.</w:t>
      </w:r>
    </w:p>
    <w:p w14:paraId="46081174" w14:textId="77777777" w:rsidR="00F4418E" w:rsidRDefault="00F4418E" w:rsidP="00F4418E">
      <w:pPr>
        <w:pStyle w:val="SubStepAlpha"/>
      </w:pPr>
      <w:r>
        <w:t xml:space="preserve">Click </w:t>
      </w:r>
      <w:r>
        <w:rPr>
          <w:b/>
        </w:rPr>
        <w:t>ISP PC</w:t>
      </w:r>
      <w:r>
        <w:t>.</w:t>
      </w:r>
    </w:p>
    <w:p w14:paraId="3E926D2D" w14:textId="77777777" w:rsidR="00F4418E" w:rsidRDefault="00F4418E" w:rsidP="00F4418E">
      <w:pPr>
        <w:pStyle w:val="SubStepAlpha"/>
      </w:pPr>
      <w:r>
        <w:t xml:space="preserve">Click </w:t>
      </w:r>
      <w:r>
        <w:rPr>
          <w:b/>
        </w:rPr>
        <w:t xml:space="preserve">Desktop </w:t>
      </w:r>
      <w:r>
        <w:t xml:space="preserve">tab. Select </w:t>
      </w:r>
      <w:r>
        <w:rPr>
          <w:b/>
        </w:rPr>
        <w:t>Terminal</w:t>
      </w:r>
      <w:r>
        <w:t xml:space="preserve">. Review the terminal configuration and click </w:t>
      </w:r>
      <w:r>
        <w:rPr>
          <w:b/>
        </w:rPr>
        <w:t xml:space="preserve">OK </w:t>
      </w:r>
      <w:r>
        <w:t>to continue.</w:t>
      </w:r>
    </w:p>
    <w:p w14:paraId="12732F9E" w14:textId="77777777" w:rsidR="00F4418E" w:rsidRDefault="00F4418E" w:rsidP="00F4418E">
      <w:pPr>
        <w:pStyle w:val="SubStepAlpha"/>
      </w:pPr>
      <w:r w:rsidRPr="00C15595">
        <w:t>The</w:t>
      </w:r>
      <w:r>
        <w:t xml:space="preserve"> </w:t>
      </w:r>
      <w:proofErr w:type="spellStart"/>
      <w:r w:rsidRPr="00C15595">
        <w:rPr>
          <w:b/>
          <w:bCs/>
        </w:rPr>
        <w:t>ISPRouter</w:t>
      </w:r>
      <w:proofErr w:type="spellEnd"/>
      <w:r>
        <w:rPr>
          <w:b/>
          <w:bCs/>
        </w:rPr>
        <w:t xml:space="preserve"> </w:t>
      </w:r>
      <w:r w:rsidRPr="00C15595">
        <w:rPr>
          <w:b/>
          <w:bCs/>
        </w:rPr>
        <w:t>&gt;</w:t>
      </w:r>
      <w:r>
        <w:rPr>
          <w:b/>
          <w:bCs/>
        </w:rPr>
        <w:t xml:space="preserve"> </w:t>
      </w:r>
      <w:r w:rsidRPr="00C15595">
        <w:t>prompt indicates that you are in user EXEC mode.</w:t>
      </w:r>
      <w:r>
        <w:t xml:space="preserve"> Press Enter if the prompt did not display.</w:t>
      </w:r>
    </w:p>
    <w:p w14:paraId="67F672D3" w14:textId="77777777" w:rsidR="00F4418E" w:rsidRPr="00C15595" w:rsidRDefault="00F4418E" w:rsidP="00F4418E">
      <w:pPr>
        <w:pStyle w:val="Heading2"/>
      </w:pPr>
      <w:r w:rsidRPr="00C15595">
        <w:t>Explore the show commands.</w:t>
      </w:r>
    </w:p>
    <w:p w14:paraId="749FEBDB" w14:textId="77777777" w:rsidR="00F4418E" w:rsidRDefault="00F4418E" w:rsidP="00F4418E">
      <w:pPr>
        <w:pStyle w:val="BodyTextL25"/>
      </w:pPr>
      <w:r w:rsidRPr="00C15595">
        <w:t>Use the information displayed by these</w:t>
      </w:r>
      <w:r>
        <w:t xml:space="preserve"> </w:t>
      </w:r>
      <w:r w:rsidRPr="00C15595">
        <w:rPr>
          <w:b/>
          <w:bCs/>
        </w:rPr>
        <w:t>show</w:t>
      </w:r>
      <w:r>
        <w:rPr>
          <w:b/>
          <w:bCs/>
        </w:rPr>
        <w:t xml:space="preserve"> </w:t>
      </w:r>
      <w:r w:rsidRPr="00C15595">
        <w:t>commands to answer the</w:t>
      </w:r>
      <w:r>
        <w:t xml:space="preserve"> following</w:t>
      </w:r>
      <w:r w:rsidRPr="00C15595">
        <w:t xml:space="preserve"> questions.</w:t>
      </w:r>
    </w:p>
    <w:p w14:paraId="36281D48" w14:textId="258F811F" w:rsidR="00F4418E" w:rsidRDefault="00F4418E" w:rsidP="00F4418E">
      <w:pPr>
        <w:pStyle w:val="Heading3"/>
      </w:pPr>
      <w:r>
        <w:t>Explore show commands in User EXEC mode.</w:t>
      </w:r>
    </w:p>
    <w:p w14:paraId="0D594ADF" w14:textId="3D80B094" w:rsidR="005F75BD" w:rsidRPr="005F75BD" w:rsidRDefault="005F75BD" w:rsidP="005F75BD">
      <w:pPr>
        <w:pStyle w:val="ConfigWindow"/>
      </w:pPr>
      <w:r w:rsidRPr="005F75BD">
        <w:t>Open configuration window</w:t>
      </w:r>
    </w:p>
    <w:p w14:paraId="3BF81C36" w14:textId="77777777" w:rsidR="00F4418E" w:rsidRDefault="00F4418E" w:rsidP="005F75BD">
      <w:pPr>
        <w:pStyle w:val="SubStepAlpha"/>
        <w:spacing w:before="0"/>
      </w:pPr>
      <w:r>
        <w:t xml:space="preserve">Type </w:t>
      </w:r>
      <w:proofErr w:type="gramStart"/>
      <w:r>
        <w:rPr>
          <w:b/>
        </w:rPr>
        <w:t>show ?</w:t>
      </w:r>
      <w:proofErr w:type="gramEnd"/>
      <w:r>
        <w:t xml:space="preserve"> at the prompt.</w:t>
      </w:r>
    </w:p>
    <w:p w14:paraId="385F2147" w14:textId="77777777" w:rsidR="00F4418E" w:rsidRDefault="00F4418E" w:rsidP="00F4418E">
      <w:pPr>
        <w:pStyle w:val="Heading4"/>
      </w:pPr>
      <w:r>
        <w:t>Question:</w:t>
      </w:r>
    </w:p>
    <w:p w14:paraId="2AAF313A" w14:textId="2B97D8CF" w:rsidR="00F4418E" w:rsidRPr="001E56FE" w:rsidRDefault="00F4418E" w:rsidP="00F05A83">
      <w:pPr>
        <w:pStyle w:val="BodyTextL50"/>
        <w:spacing w:before="0"/>
      </w:pPr>
      <w:r>
        <w:t xml:space="preserve">List a few more </w:t>
      </w:r>
      <w:r>
        <w:rPr>
          <w:b/>
        </w:rPr>
        <w:t xml:space="preserve">show </w:t>
      </w:r>
      <w:r>
        <w:t>commands that are available in the user EXEC mode.</w:t>
      </w:r>
    </w:p>
    <w:p w14:paraId="1E00560A" w14:textId="77777777" w:rsidR="00F4418E" w:rsidRDefault="00F4418E" w:rsidP="00F4418E">
      <w:pPr>
        <w:pStyle w:val="SubStepAlpha"/>
      </w:pPr>
      <w:r>
        <w:t xml:space="preserve">Enter </w:t>
      </w:r>
      <w:r w:rsidRPr="00A34D9A">
        <w:rPr>
          <w:b/>
        </w:rPr>
        <w:t xml:space="preserve">show </w:t>
      </w:r>
      <w:proofErr w:type="spellStart"/>
      <w:r w:rsidRPr="00A34D9A">
        <w:rPr>
          <w:b/>
        </w:rPr>
        <w:t>arp</w:t>
      </w:r>
      <w:proofErr w:type="spellEnd"/>
      <w:r w:rsidRPr="001E56FE">
        <w:t xml:space="preserve"> at the prompt.</w:t>
      </w:r>
    </w:p>
    <w:p w14:paraId="0DF17A8E" w14:textId="77777777" w:rsidR="00F4418E" w:rsidRPr="001E56FE" w:rsidRDefault="00F4418E" w:rsidP="00F4418E">
      <w:pPr>
        <w:pStyle w:val="Heading4"/>
      </w:pPr>
      <w:r>
        <w:t>Question:</w:t>
      </w:r>
    </w:p>
    <w:p w14:paraId="65E5CAB2" w14:textId="6B5376F3" w:rsidR="00F4418E" w:rsidRDefault="00F4418E" w:rsidP="00F05A83">
      <w:pPr>
        <w:pStyle w:val="BodyTextL50"/>
        <w:spacing w:before="0"/>
      </w:pPr>
      <w:r>
        <w:t>Record the MAC address and the IP address listed.</w:t>
      </w:r>
    </w:p>
    <w:p w14:paraId="3B9DEB0D" w14:textId="77777777" w:rsidR="00F4418E" w:rsidRDefault="00F4418E" w:rsidP="00F4418E">
      <w:pPr>
        <w:pStyle w:val="SubStepAlpha"/>
      </w:pPr>
      <w:r>
        <w:t xml:space="preserve">Enter </w:t>
      </w:r>
      <w:r w:rsidRPr="00A34D9A">
        <w:rPr>
          <w:b/>
        </w:rPr>
        <w:t>show flash</w:t>
      </w:r>
      <w:r w:rsidRPr="001E56FE">
        <w:t xml:space="preserve"> at the prompt.</w:t>
      </w:r>
    </w:p>
    <w:p w14:paraId="344F2A24" w14:textId="77777777" w:rsidR="00F4418E" w:rsidRDefault="00F4418E" w:rsidP="00F4418E">
      <w:pPr>
        <w:pStyle w:val="Heading4"/>
      </w:pPr>
      <w:r>
        <w:t>Question:</w:t>
      </w:r>
    </w:p>
    <w:p w14:paraId="1EC7A190" w14:textId="5F8ED587" w:rsidR="00F4418E" w:rsidRPr="00A34D9A" w:rsidRDefault="00F4418E" w:rsidP="00F05A83">
      <w:pPr>
        <w:pStyle w:val="BodyTextL50"/>
        <w:tabs>
          <w:tab w:val="left" w:leader="underscore" w:pos="10080"/>
        </w:tabs>
        <w:spacing w:before="0"/>
      </w:pPr>
      <w:r>
        <w:t>Record the IOS image listed:</w:t>
      </w:r>
    </w:p>
    <w:p w14:paraId="6B8DD352" w14:textId="77777777" w:rsidR="00F4418E" w:rsidRDefault="00F4418E" w:rsidP="00F4418E">
      <w:pPr>
        <w:pStyle w:val="SubStepAlpha"/>
      </w:pPr>
      <w:r>
        <w:t xml:space="preserve">Enter </w:t>
      </w:r>
      <w:r w:rsidRPr="00A34D9A">
        <w:rPr>
          <w:b/>
        </w:rPr>
        <w:t xml:space="preserve">show </w:t>
      </w:r>
      <w:proofErr w:type="spellStart"/>
      <w:r w:rsidRPr="00A34D9A">
        <w:rPr>
          <w:b/>
        </w:rPr>
        <w:t>ip</w:t>
      </w:r>
      <w:proofErr w:type="spellEnd"/>
      <w:r w:rsidRPr="00A34D9A">
        <w:rPr>
          <w:b/>
        </w:rPr>
        <w:t xml:space="preserve"> route</w:t>
      </w:r>
      <w:r>
        <w:t xml:space="preserve"> at the prompt.</w:t>
      </w:r>
    </w:p>
    <w:p w14:paraId="3AF0F1F7" w14:textId="77777777" w:rsidR="00F4418E" w:rsidRDefault="00F4418E" w:rsidP="00F4418E">
      <w:pPr>
        <w:pStyle w:val="Heading4"/>
      </w:pPr>
      <w:r>
        <w:t>Question:</w:t>
      </w:r>
    </w:p>
    <w:p w14:paraId="6D627332" w14:textId="1C5E290D" w:rsidR="00F4418E" w:rsidRPr="00775827" w:rsidRDefault="00F4418E" w:rsidP="00F05A83">
      <w:pPr>
        <w:pStyle w:val="BodyTextL50"/>
        <w:spacing w:before="0"/>
      </w:pPr>
      <w:r>
        <w:t>How many routes are listed in the table?</w:t>
      </w:r>
    </w:p>
    <w:p w14:paraId="74EA2FDC" w14:textId="77777777" w:rsidR="00F4418E" w:rsidRPr="001E56FE" w:rsidRDefault="00F4418E" w:rsidP="00F4418E">
      <w:pPr>
        <w:pStyle w:val="SubStepAlpha"/>
      </w:pPr>
      <w:r>
        <w:t xml:space="preserve">Enter </w:t>
      </w:r>
      <w:r w:rsidRPr="00A34D9A">
        <w:rPr>
          <w:b/>
        </w:rPr>
        <w:t>show interfaces</w:t>
      </w:r>
      <w:r w:rsidRPr="001E56FE">
        <w:t xml:space="preserve"> at the prompt.</w:t>
      </w:r>
    </w:p>
    <w:p w14:paraId="573AFDF0" w14:textId="77777777" w:rsidR="00F4418E" w:rsidRDefault="00F4418E" w:rsidP="00F4418E">
      <w:pPr>
        <w:pStyle w:val="Heading4"/>
      </w:pPr>
      <w:r>
        <w:t>Question:</w:t>
      </w:r>
    </w:p>
    <w:p w14:paraId="0D2CB323" w14:textId="77777777" w:rsidR="00F4418E" w:rsidRDefault="00F4418E" w:rsidP="00F4418E">
      <w:pPr>
        <w:pStyle w:val="BodyTextL50"/>
        <w:tabs>
          <w:tab w:val="left" w:leader="underscore" w:pos="10080"/>
        </w:tabs>
        <w:spacing w:before="0"/>
      </w:pPr>
      <w:r w:rsidRPr="00C15595">
        <w:t>Which interface is up and running?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The table lists the status and protocol for each interface. Record your answers in the cells labeled &quot;blank&quot;."/>
      </w:tblPr>
      <w:tblGrid>
        <w:gridCol w:w="5037"/>
        <w:gridCol w:w="2430"/>
        <w:gridCol w:w="2074"/>
      </w:tblGrid>
      <w:tr w:rsidR="00F4418E" w14:paraId="6B439977" w14:textId="77777777" w:rsidTr="00782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37" w:type="dxa"/>
          </w:tcPr>
          <w:p w14:paraId="06E0FC1E" w14:textId="77777777" w:rsidR="00F4418E" w:rsidRDefault="00F4418E" w:rsidP="00EC7C72">
            <w:pPr>
              <w:pStyle w:val="TableHeading"/>
              <w:tabs>
                <w:tab w:val="left" w:leader="underscore" w:pos="10080"/>
              </w:tabs>
            </w:pPr>
            <w:r>
              <w:t>Interface</w:t>
            </w:r>
          </w:p>
        </w:tc>
        <w:tc>
          <w:tcPr>
            <w:tcW w:w="2430" w:type="dxa"/>
          </w:tcPr>
          <w:p w14:paraId="0034B96F" w14:textId="77777777" w:rsidR="00F4418E" w:rsidRDefault="00F4418E" w:rsidP="00EC7C72">
            <w:pPr>
              <w:pStyle w:val="TableHeading"/>
              <w:tabs>
                <w:tab w:val="left" w:leader="underscore" w:pos="10080"/>
              </w:tabs>
            </w:pPr>
            <w:r>
              <w:t>Status</w:t>
            </w:r>
          </w:p>
        </w:tc>
        <w:tc>
          <w:tcPr>
            <w:tcW w:w="2074" w:type="dxa"/>
          </w:tcPr>
          <w:p w14:paraId="01BA8316" w14:textId="77777777" w:rsidR="00F4418E" w:rsidRDefault="00F4418E" w:rsidP="00EC7C72">
            <w:pPr>
              <w:pStyle w:val="TableHeading"/>
              <w:tabs>
                <w:tab w:val="left" w:leader="underscore" w:pos="10080"/>
              </w:tabs>
            </w:pPr>
            <w:r>
              <w:t>Protocol</w:t>
            </w:r>
          </w:p>
        </w:tc>
      </w:tr>
      <w:tr w:rsidR="00F4418E" w14:paraId="677BB814" w14:textId="77777777" w:rsidTr="00782288">
        <w:tc>
          <w:tcPr>
            <w:tcW w:w="5037" w:type="dxa"/>
          </w:tcPr>
          <w:p w14:paraId="1B635478" w14:textId="0273194A" w:rsidR="00F4418E" w:rsidRDefault="00F4418E" w:rsidP="00EC7C72">
            <w:pPr>
              <w:pStyle w:val="TableText"/>
              <w:tabs>
                <w:tab w:val="left" w:leader="underscore" w:pos="10080"/>
              </w:tabs>
            </w:pPr>
            <w:proofErr w:type="spellStart"/>
            <w:r>
              <w:t>GigabitEthernet</w:t>
            </w:r>
            <w:proofErr w:type="spellEnd"/>
            <w:r>
              <w:t xml:space="preserve"> 0/0</w:t>
            </w:r>
            <w:r w:rsidR="00677C46">
              <w:t>/0</w:t>
            </w:r>
          </w:p>
        </w:tc>
        <w:tc>
          <w:tcPr>
            <w:tcW w:w="2430" w:type="dxa"/>
          </w:tcPr>
          <w:p w14:paraId="4CAC48F3" w14:textId="77777777" w:rsidR="00F4418E" w:rsidRPr="00F05A83" w:rsidRDefault="00F4418E" w:rsidP="00F05A83">
            <w:pPr>
              <w:pStyle w:val="TableText"/>
            </w:pPr>
            <w:r w:rsidRPr="00F05A83">
              <w:t>Up</w:t>
            </w:r>
          </w:p>
        </w:tc>
        <w:tc>
          <w:tcPr>
            <w:tcW w:w="2074" w:type="dxa"/>
          </w:tcPr>
          <w:p w14:paraId="08776574" w14:textId="2877198B" w:rsidR="00F4418E" w:rsidRPr="00F05A83" w:rsidRDefault="00F4418E" w:rsidP="00F05A83">
            <w:pPr>
              <w:pStyle w:val="TableText"/>
            </w:pPr>
          </w:p>
        </w:tc>
      </w:tr>
      <w:tr w:rsidR="00F4418E" w14:paraId="5627D21B" w14:textId="77777777" w:rsidTr="00782288">
        <w:tc>
          <w:tcPr>
            <w:tcW w:w="5037" w:type="dxa"/>
          </w:tcPr>
          <w:p w14:paraId="1051C62A" w14:textId="0A042D46" w:rsidR="00F4418E" w:rsidRDefault="00F4418E" w:rsidP="00EC7C72">
            <w:pPr>
              <w:pStyle w:val="TableText"/>
              <w:tabs>
                <w:tab w:val="left" w:leader="underscore" w:pos="10080"/>
              </w:tabs>
            </w:pPr>
            <w:proofErr w:type="spellStart"/>
            <w:r>
              <w:t>GigabitEthernet</w:t>
            </w:r>
            <w:proofErr w:type="spellEnd"/>
            <w:r>
              <w:t xml:space="preserve"> 0/</w:t>
            </w:r>
            <w:r w:rsidR="00677C46">
              <w:t>0/</w:t>
            </w:r>
            <w:r>
              <w:t>1</w:t>
            </w:r>
          </w:p>
        </w:tc>
        <w:tc>
          <w:tcPr>
            <w:tcW w:w="2430" w:type="dxa"/>
          </w:tcPr>
          <w:p w14:paraId="2C2BE624" w14:textId="7C1BA955" w:rsidR="00F4418E" w:rsidRPr="00F05A83" w:rsidRDefault="00F4418E" w:rsidP="00F05A83">
            <w:pPr>
              <w:pStyle w:val="TableText"/>
            </w:pPr>
          </w:p>
        </w:tc>
        <w:tc>
          <w:tcPr>
            <w:tcW w:w="2074" w:type="dxa"/>
          </w:tcPr>
          <w:p w14:paraId="2B28C55A" w14:textId="77777777" w:rsidR="00F4418E" w:rsidRPr="00F05A83" w:rsidRDefault="00F4418E" w:rsidP="00F05A83">
            <w:pPr>
              <w:pStyle w:val="TableText"/>
            </w:pPr>
            <w:r w:rsidRPr="00F05A83">
              <w:t>Down</w:t>
            </w:r>
          </w:p>
        </w:tc>
      </w:tr>
      <w:tr w:rsidR="00F4418E" w14:paraId="2AFFD904" w14:textId="77777777" w:rsidTr="00782288">
        <w:tc>
          <w:tcPr>
            <w:tcW w:w="5037" w:type="dxa"/>
          </w:tcPr>
          <w:p w14:paraId="50B4296E" w14:textId="77777777" w:rsidR="00F4418E" w:rsidRDefault="00F4418E" w:rsidP="00EC7C72">
            <w:pPr>
              <w:pStyle w:val="TableText"/>
              <w:tabs>
                <w:tab w:val="left" w:leader="underscore" w:pos="10080"/>
              </w:tabs>
            </w:pPr>
            <w:r>
              <w:t>Serial0/1/0</w:t>
            </w:r>
          </w:p>
        </w:tc>
        <w:tc>
          <w:tcPr>
            <w:tcW w:w="2430" w:type="dxa"/>
          </w:tcPr>
          <w:p w14:paraId="2AA62FB6" w14:textId="4C3C18CA" w:rsidR="00F4418E" w:rsidRPr="00F05A83" w:rsidRDefault="00F4418E" w:rsidP="00F05A83">
            <w:pPr>
              <w:pStyle w:val="TableText"/>
            </w:pPr>
          </w:p>
        </w:tc>
        <w:tc>
          <w:tcPr>
            <w:tcW w:w="2074" w:type="dxa"/>
          </w:tcPr>
          <w:p w14:paraId="44812F49" w14:textId="388FE16A" w:rsidR="00F4418E" w:rsidRPr="00F05A83" w:rsidRDefault="00F4418E" w:rsidP="00F05A83">
            <w:pPr>
              <w:pStyle w:val="TableText"/>
            </w:pPr>
          </w:p>
        </w:tc>
      </w:tr>
      <w:tr w:rsidR="00F4418E" w14:paraId="26573F8F" w14:textId="77777777" w:rsidTr="00782288">
        <w:tc>
          <w:tcPr>
            <w:tcW w:w="5037" w:type="dxa"/>
          </w:tcPr>
          <w:p w14:paraId="34352B98" w14:textId="77777777" w:rsidR="00F4418E" w:rsidRDefault="00F4418E" w:rsidP="00EC7C72">
            <w:pPr>
              <w:pStyle w:val="TableText"/>
              <w:tabs>
                <w:tab w:val="left" w:leader="underscore" w:pos="10080"/>
              </w:tabs>
            </w:pPr>
            <w:r>
              <w:lastRenderedPageBreak/>
              <w:t>Serial0/1/1</w:t>
            </w:r>
          </w:p>
        </w:tc>
        <w:tc>
          <w:tcPr>
            <w:tcW w:w="2430" w:type="dxa"/>
          </w:tcPr>
          <w:p w14:paraId="76D64872" w14:textId="77777777" w:rsidR="00F4418E" w:rsidRDefault="00F4418E" w:rsidP="00EC7C72">
            <w:pPr>
              <w:pStyle w:val="TableText"/>
              <w:tabs>
                <w:tab w:val="left" w:leader="underscore" w:pos="10080"/>
              </w:tabs>
            </w:pPr>
            <w:r>
              <w:t>Down</w:t>
            </w:r>
          </w:p>
        </w:tc>
        <w:tc>
          <w:tcPr>
            <w:tcW w:w="2074" w:type="dxa"/>
          </w:tcPr>
          <w:p w14:paraId="15A642A4" w14:textId="02C765CB" w:rsidR="00F4418E" w:rsidRPr="00F05A83" w:rsidRDefault="00F4418E" w:rsidP="00F05A83">
            <w:pPr>
              <w:pStyle w:val="TableText"/>
            </w:pPr>
          </w:p>
        </w:tc>
      </w:tr>
    </w:tbl>
    <w:p w14:paraId="08C971F5" w14:textId="77777777" w:rsidR="00782288" w:rsidRDefault="00782288" w:rsidP="00782288">
      <w:pPr>
        <w:pStyle w:val="ConfigWindow"/>
      </w:pPr>
    </w:p>
    <w:p w14:paraId="7C2E0A57" w14:textId="22CF6103" w:rsidR="00F4418E" w:rsidRPr="00663FC3" w:rsidRDefault="00F4418E" w:rsidP="00F4418E">
      <w:pPr>
        <w:pStyle w:val="SubStepAlpha"/>
      </w:pPr>
      <w:r w:rsidRPr="00663FC3">
        <w:t xml:space="preserve">Enter </w:t>
      </w:r>
      <w:r w:rsidRPr="00663FC3">
        <w:rPr>
          <w:b/>
          <w:bCs/>
        </w:rPr>
        <w:t xml:space="preserve">show </w:t>
      </w:r>
      <w:proofErr w:type="spellStart"/>
      <w:r w:rsidRPr="00663FC3">
        <w:rPr>
          <w:b/>
          <w:bCs/>
        </w:rPr>
        <w:t>ip</w:t>
      </w:r>
      <w:proofErr w:type="spellEnd"/>
      <w:r w:rsidRPr="00663FC3">
        <w:rPr>
          <w:b/>
          <w:bCs/>
        </w:rPr>
        <w:t xml:space="preserve"> interface</w:t>
      </w:r>
      <w:r w:rsidRPr="00663FC3">
        <w:t xml:space="preserve"> at the prompt.</w:t>
      </w:r>
    </w:p>
    <w:p w14:paraId="0D4FB10E" w14:textId="77777777" w:rsidR="00F4418E" w:rsidRPr="00167A47" w:rsidRDefault="00F4418E" w:rsidP="00F4418E">
      <w:pPr>
        <w:pStyle w:val="Heading4"/>
      </w:pPr>
      <w:r w:rsidRPr="00167A47">
        <w:t>Question:</w:t>
      </w:r>
    </w:p>
    <w:p w14:paraId="45482CE5" w14:textId="77777777" w:rsidR="00F4418E" w:rsidRPr="00167A47" w:rsidRDefault="00F4418E" w:rsidP="00F4418E">
      <w:pPr>
        <w:pStyle w:val="BodyTextL50"/>
        <w:spacing w:before="0"/>
      </w:pPr>
      <w:r>
        <w:t xml:space="preserve">According to the </w:t>
      </w:r>
      <w:r>
        <w:rPr>
          <w:b/>
          <w:bCs/>
        </w:rPr>
        <w:t xml:space="preserve">show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interface</w:t>
      </w:r>
      <w:r>
        <w:t xml:space="preserve"> output, which interface is connected?</w:t>
      </w:r>
    </w:p>
    <w:p w14:paraId="29270FCE" w14:textId="77777777" w:rsidR="00F4418E" w:rsidRDefault="00F4418E" w:rsidP="00F4418E">
      <w:pPr>
        <w:pStyle w:val="SubStepAlpha"/>
      </w:pPr>
      <w:r>
        <w:t xml:space="preserve">Enter </w:t>
      </w:r>
      <w:r w:rsidRPr="00A34D9A">
        <w:rPr>
          <w:b/>
        </w:rPr>
        <w:t>show version</w:t>
      </w:r>
      <w:r w:rsidRPr="001E56FE">
        <w:t xml:space="preserve"> at the prompt.</w:t>
      </w:r>
    </w:p>
    <w:p w14:paraId="5A960A68" w14:textId="77777777" w:rsidR="00F4418E" w:rsidRDefault="00F4418E" w:rsidP="00F4418E">
      <w:pPr>
        <w:pStyle w:val="Heading4"/>
      </w:pPr>
      <w:r>
        <w:t>Question:</w:t>
      </w:r>
    </w:p>
    <w:p w14:paraId="491A16F1" w14:textId="77777777" w:rsidR="00F4418E" w:rsidRDefault="00F4418E" w:rsidP="00F4418E">
      <w:pPr>
        <w:pStyle w:val="BodyTextL50"/>
        <w:tabs>
          <w:tab w:val="left" w:leader="underscore" w:pos="10080"/>
        </w:tabs>
        <w:spacing w:before="0"/>
      </w:pPr>
      <w:r>
        <w:t>What technology package is enabled currently on the router?</w:t>
      </w:r>
    </w:p>
    <w:p w14:paraId="05AB0A1B" w14:textId="77777777" w:rsidR="00F4418E" w:rsidRDefault="00F4418E" w:rsidP="00F4418E">
      <w:pPr>
        <w:pStyle w:val="SubStepAlpha"/>
      </w:pPr>
      <w:r>
        <w:t xml:space="preserve">Enter </w:t>
      </w:r>
      <w:r>
        <w:rPr>
          <w:b/>
          <w:bCs/>
        </w:rPr>
        <w:t>show protocols</w:t>
      </w:r>
      <w:r>
        <w:t xml:space="preserve"> at the prompt.</w:t>
      </w:r>
    </w:p>
    <w:p w14:paraId="0DAF65B5" w14:textId="77777777" w:rsidR="00F4418E" w:rsidRDefault="00F4418E" w:rsidP="00F4418E">
      <w:pPr>
        <w:pStyle w:val="Heading4"/>
      </w:pPr>
      <w:r>
        <w:t>Question:</w:t>
      </w:r>
    </w:p>
    <w:p w14:paraId="1CDD9790" w14:textId="77777777" w:rsidR="00F4418E" w:rsidRDefault="00F4418E" w:rsidP="00F4418E">
      <w:pPr>
        <w:pStyle w:val="BodyTextL50"/>
        <w:spacing w:before="0"/>
      </w:pPr>
      <w:r>
        <w:t>Which protocols are enabled currently on the router?</w:t>
      </w:r>
    </w:p>
    <w:p w14:paraId="0958BD25" w14:textId="77777777" w:rsidR="00F4418E" w:rsidRDefault="00F4418E" w:rsidP="00F4418E">
      <w:pPr>
        <w:pStyle w:val="SubStepAlpha"/>
      </w:pPr>
      <w:r>
        <w:t xml:space="preserve">Enter </w:t>
      </w:r>
      <w:r>
        <w:rPr>
          <w:b/>
          <w:bCs/>
        </w:rPr>
        <w:t>show running-config</w:t>
      </w:r>
      <w:r>
        <w:t xml:space="preserve"> at the prompt.</w:t>
      </w:r>
    </w:p>
    <w:p w14:paraId="2C5CED04" w14:textId="77777777" w:rsidR="00F4418E" w:rsidRDefault="00F4418E" w:rsidP="00F4418E">
      <w:pPr>
        <w:pStyle w:val="Heading4"/>
      </w:pPr>
      <w:r>
        <w:t>Question:</w:t>
      </w:r>
    </w:p>
    <w:p w14:paraId="03FD6B41" w14:textId="77777777" w:rsidR="00F4418E" w:rsidRDefault="00F4418E" w:rsidP="00F4418E">
      <w:pPr>
        <w:pStyle w:val="BodyTextL50"/>
        <w:spacing w:before="0"/>
      </w:pPr>
      <w:r>
        <w:t>What is the output?</w:t>
      </w:r>
    </w:p>
    <w:p w14:paraId="6FEEA8D8" w14:textId="77777777" w:rsidR="00F4418E" w:rsidRDefault="00F4418E" w:rsidP="00F4418E">
      <w:pPr>
        <w:pStyle w:val="Heading3"/>
      </w:pPr>
      <w:r>
        <w:t>Explore the show commands in privileged EXEC mode.</w:t>
      </w:r>
    </w:p>
    <w:p w14:paraId="31D06732" w14:textId="77777777" w:rsidR="00F4418E" w:rsidRDefault="00F4418E" w:rsidP="00F4418E">
      <w:pPr>
        <w:pStyle w:val="SubStepAlpha"/>
      </w:pPr>
      <w:r>
        <w:t xml:space="preserve">Enter </w:t>
      </w:r>
      <w:r>
        <w:rPr>
          <w:b/>
        </w:rPr>
        <w:t>enable</w:t>
      </w:r>
      <w:r>
        <w:t xml:space="preserve"> at the prompt to enter the privileged EXEC mode.</w:t>
      </w:r>
    </w:p>
    <w:p w14:paraId="2313C567" w14:textId="77777777" w:rsidR="00F4418E" w:rsidRDefault="00F4418E" w:rsidP="00F4418E">
      <w:pPr>
        <w:pStyle w:val="Heading4"/>
      </w:pPr>
      <w:r>
        <w:t>Question:</w:t>
      </w:r>
    </w:p>
    <w:p w14:paraId="4888CAE6" w14:textId="77777777" w:rsidR="00F4418E" w:rsidRDefault="00F4418E" w:rsidP="00782288">
      <w:pPr>
        <w:pStyle w:val="BodyTextL50"/>
        <w:keepNext/>
        <w:spacing w:before="0"/>
      </w:pPr>
      <w:r>
        <w:t xml:space="preserve">List some additional </w:t>
      </w:r>
      <w:r>
        <w:rPr>
          <w:b/>
        </w:rPr>
        <w:t xml:space="preserve">show </w:t>
      </w:r>
      <w:r>
        <w:t>commands in this mode.</w:t>
      </w:r>
    </w:p>
    <w:p w14:paraId="03A6D553" w14:textId="77777777" w:rsidR="00F4418E" w:rsidRDefault="00F4418E" w:rsidP="00F4418E">
      <w:pPr>
        <w:pStyle w:val="SubStepAlpha"/>
      </w:pPr>
      <w:r>
        <w:t xml:space="preserve">Enter </w:t>
      </w:r>
      <w:r>
        <w:rPr>
          <w:b/>
          <w:bCs/>
        </w:rPr>
        <w:t>show running-config</w:t>
      </w:r>
      <w:r>
        <w:t xml:space="preserve"> at the prompt.</w:t>
      </w:r>
    </w:p>
    <w:p w14:paraId="325295F0" w14:textId="77777777" w:rsidR="00F4418E" w:rsidRDefault="00F4418E" w:rsidP="00F4418E">
      <w:pPr>
        <w:pStyle w:val="Heading4"/>
      </w:pPr>
      <w:r>
        <w:t>Question:</w:t>
      </w:r>
    </w:p>
    <w:p w14:paraId="254EE84A" w14:textId="77777777" w:rsidR="00F4418E" w:rsidRDefault="00F4418E" w:rsidP="00F4418E">
      <w:pPr>
        <w:pStyle w:val="BodyTextL50"/>
        <w:spacing w:before="0"/>
      </w:pPr>
      <w:r>
        <w:t>What is the output?</w:t>
      </w:r>
    </w:p>
    <w:p w14:paraId="60204886" w14:textId="074AC20A" w:rsidR="005F75BD" w:rsidRPr="005F75BD" w:rsidRDefault="005F75BD" w:rsidP="005F75BD">
      <w:pPr>
        <w:pStyle w:val="ConfigWindow"/>
      </w:pPr>
      <w:r>
        <w:t>Close</w:t>
      </w:r>
      <w:r w:rsidRPr="005F75BD">
        <w:t xml:space="preserve"> configuration window</w:t>
      </w:r>
    </w:p>
    <w:p w14:paraId="49449F11" w14:textId="2CDC3AB0" w:rsidR="00C162C0" w:rsidRPr="008B2964" w:rsidRDefault="00F4418E" w:rsidP="00F4418E">
      <w:pPr>
        <w:pStyle w:val="ConfigWindow"/>
      </w:pPr>
      <w:r w:rsidRPr="00775827">
        <w:t>End of documen</w:t>
      </w:r>
      <w:r w:rsidRPr="008B2964">
        <w:t>t</w:t>
      </w:r>
    </w:p>
    <w:sectPr w:rsidR="00C162C0" w:rsidRPr="008B2964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CE3DC" w14:textId="77777777" w:rsidR="00A05CF7" w:rsidRDefault="00A05CF7" w:rsidP="00710659">
      <w:pPr>
        <w:spacing w:after="0" w:line="240" w:lineRule="auto"/>
      </w:pPr>
      <w:r>
        <w:separator/>
      </w:r>
    </w:p>
    <w:p w14:paraId="15EE3429" w14:textId="77777777" w:rsidR="00A05CF7" w:rsidRDefault="00A05CF7"/>
  </w:endnote>
  <w:endnote w:type="continuationSeparator" w:id="0">
    <w:p w14:paraId="1C7CE50D" w14:textId="77777777" w:rsidR="00A05CF7" w:rsidRDefault="00A05CF7" w:rsidP="00710659">
      <w:pPr>
        <w:spacing w:after="0" w:line="240" w:lineRule="auto"/>
      </w:pPr>
      <w:r>
        <w:continuationSeparator/>
      </w:r>
    </w:p>
    <w:p w14:paraId="7E6BD7CB" w14:textId="77777777" w:rsidR="00A05CF7" w:rsidRDefault="00A05C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46470" w14:textId="3DDA1FE8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839F2">
          <w:t>2016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F05A83">
      <w:rPr>
        <w:noProof/>
      </w:rPr>
      <w:t>2022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FD5BF" w14:textId="100A291A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839F2">
          <w:t>2016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F05A83">
      <w:rPr>
        <w:noProof/>
      </w:rPr>
      <w:t>2022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5CDCC" w14:textId="77777777" w:rsidR="00A05CF7" w:rsidRDefault="00A05CF7" w:rsidP="00710659">
      <w:pPr>
        <w:spacing w:after="0" w:line="240" w:lineRule="auto"/>
      </w:pPr>
      <w:r>
        <w:separator/>
      </w:r>
    </w:p>
    <w:p w14:paraId="22B4E51A" w14:textId="77777777" w:rsidR="00A05CF7" w:rsidRDefault="00A05CF7"/>
  </w:footnote>
  <w:footnote w:type="continuationSeparator" w:id="0">
    <w:p w14:paraId="0FBD8A74" w14:textId="77777777" w:rsidR="00A05CF7" w:rsidRDefault="00A05CF7" w:rsidP="00710659">
      <w:pPr>
        <w:spacing w:after="0" w:line="240" w:lineRule="auto"/>
      </w:pPr>
      <w:r>
        <w:continuationSeparator/>
      </w:r>
    </w:p>
    <w:p w14:paraId="75752CC0" w14:textId="77777777" w:rsidR="00A05CF7" w:rsidRDefault="00A05C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8F17774E32B94F18AED909B9C8428E8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D824C58" w14:textId="043C7C95" w:rsidR="00926CB2" w:rsidRDefault="0096785B" w:rsidP="008402F2">
        <w:pPr>
          <w:pStyle w:val="PageHead"/>
        </w:pPr>
        <w:r>
          <w:t>Packet Tracer - Use Cisco IOS Show Commands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80833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61756F3" wp14:editId="586F92D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68393577">
    <w:abstractNumId w:val="7"/>
  </w:num>
  <w:num w:numId="2" w16cid:durableId="1405755817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65969703">
    <w:abstractNumId w:val="3"/>
  </w:num>
  <w:num w:numId="4" w16cid:durableId="120269782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380328563">
    <w:abstractNumId w:val="4"/>
  </w:num>
  <w:num w:numId="6" w16cid:durableId="443230934">
    <w:abstractNumId w:val="0"/>
  </w:num>
  <w:num w:numId="7" w16cid:durableId="5985470">
    <w:abstractNumId w:val="1"/>
  </w:num>
  <w:num w:numId="8" w16cid:durableId="985858187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936402174">
    <w:abstractNumId w:val="4"/>
  </w:num>
  <w:num w:numId="10" w16cid:durableId="149446739">
    <w:abstractNumId w:val="8"/>
  </w:num>
  <w:num w:numId="11" w16cid:durableId="6077828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7786822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1541942580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402480356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641421806">
    <w:abstractNumId w:val="2"/>
  </w:num>
  <w:num w:numId="16" w16cid:durableId="1743454243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F2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394F"/>
    <w:rsid w:val="001D5B6F"/>
    <w:rsid w:val="001E0AB8"/>
    <w:rsid w:val="001E3777"/>
    <w:rsid w:val="001E38E0"/>
    <w:rsid w:val="001E3D80"/>
    <w:rsid w:val="001E4E72"/>
    <w:rsid w:val="001E62B3"/>
    <w:rsid w:val="001E6424"/>
    <w:rsid w:val="001F0171"/>
    <w:rsid w:val="001F0D77"/>
    <w:rsid w:val="001F643A"/>
    <w:rsid w:val="001F6B31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3A9E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5F75BD"/>
    <w:rsid w:val="006007BB"/>
    <w:rsid w:val="00601DC0"/>
    <w:rsid w:val="006032C5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1DFB"/>
    <w:rsid w:val="006428E5"/>
    <w:rsid w:val="00644958"/>
    <w:rsid w:val="006513FB"/>
    <w:rsid w:val="00656EEF"/>
    <w:rsid w:val="006576AF"/>
    <w:rsid w:val="00672919"/>
    <w:rsid w:val="00677544"/>
    <w:rsid w:val="00677C46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2288"/>
    <w:rsid w:val="0078405B"/>
    <w:rsid w:val="00786F58"/>
    <w:rsid w:val="00787093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185"/>
    <w:rsid w:val="00896681"/>
    <w:rsid w:val="008A2749"/>
    <w:rsid w:val="008A3A90"/>
    <w:rsid w:val="008B06D4"/>
    <w:rsid w:val="008B296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6785B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05CF7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3CDA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4590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39F2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1FB3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3184"/>
    <w:rsid w:val="00EA486E"/>
    <w:rsid w:val="00EA4FA3"/>
    <w:rsid w:val="00EA5806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5A83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5374"/>
    <w:rsid w:val="00F4135D"/>
    <w:rsid w:val="00F41F1B"/>
    <w:rsid w:val="00F4418E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A1A0C"/>
  <w15:docId w15:val="{7AF44A30-1EF7-45A6-B761-12B4C6B3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D394F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1D394F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1D394F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1D394F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1D394F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D394F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D394F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D394F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D394F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D394F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D394F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1D394F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1D394F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1D394F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1D394F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1D394F"/>
    <w:pPr>
      <w:ind w:left="720"/>
    </w:pPr>
  </w:style>
  <w:style w:type="paragraph" w:styleId="Header">
    <w:name w:val="header"/>
    <w:basedOn w:val="Normal"/>
    <w:link w:val="HeaderChar"/>
    <w:unhideWhenUsed/>
    <w:rsid w:val="001D39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D394F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1D394F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D394F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94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D394F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1D394F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1D394F"/>
  </w:style>
  <w:style w:type="table" w:styleId="TableGrid">
    <w:name w:val="Table Grid"/>
    <w:basedOn w:val="TableNormal"/>
    <w:uiPriority w:val="59"/>
    <w:rsid w:val="001D3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1D394F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1D394F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1D394F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1D394F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1D394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1D394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D394F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1D394F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1D394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1D394F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1D394F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1D394F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1D394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D394F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1D394F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1D394F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1D394F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1D394F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1D394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1D394F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1D394F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1D394F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1D394F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1D394F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1D394F"/>
    <w:rPr>
      <w:color w:val="EE0000"/>
    </w:rPr>
  </w:style>
  <w:style w:type="paragraph" w:customStyle="1" w:styleId="BodyTextL25Bold">
    <w:name w:val="Body Text L25 Bold"/>
    <w:basedOn w:val="BodyTextL25"/>
    <w:qFormat/>
    <w:rsid w:val="001D394F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39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1D394F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1D394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D39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D394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94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D394F"/>
    <w:rPr>
      <w:b/>
      <w:bCs/>
    </w:rPr>
  </w:style>
  <w:style w:type="paragraph" w:customStyle="1" w:styleId="ReflectionQ">
    <w:name w:val="Reflection Q"/>
    <w:basedOn w:val="BodyTextL25"/>
    <w:qFormat/>
    <w:rsid w:val="001D394F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1D394F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1D394F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1D394F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1D394F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1D394F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1D394F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1D394F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1D394F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1D394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1D394F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1D394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D394F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1D394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1D394F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1D394F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1D394F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1D394F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1D394F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1D394F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1D394F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1D394F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1D394F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1D394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1D394F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1D394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1D394F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1D394F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1D394F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1D394F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1D394F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1D394F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1D394F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1D394F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1D394F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1D394F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1D394F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1D394F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1D394F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1D394F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1D394F"/>
    <w:rPr>
      <w:b/>
    </w:rPr>
  </w:style>
  <w:style w:type="character" w:customStyle="1" w:styleId="CMDChar">
    <w:name w:val="CMD Char"/>
    <w:basedOn w:val="DefaultParagraphFont"/>
    <w:link w:val="CMD"/>
    <w:rsid w:val="001D394F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1D394F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1D394F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1D394F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1D394F"/>
    <w:rPr>
      <w:color w:val="808080"/>
    </w:rPr>
  </w:style>
  <w:style w:type="paragraph" w:customStyle="1" w:styleId="CMDRed">
    <w:name w:val="CMD Red"/>
    <w:basedOn w:val="CMD"/>
    <w:link w:val="CMDRedChar"/>
    <w:qFormat/>
    <w:rsid w:val="001D394F"/>
    <w:rPr>
      <w:color w:val="EE0000"/>
    </w:rPr>
  </w:style>
  <w:style w:type="character" w:customStyle="1" w:styleId="CMDRedChar">
    <w:name w:val="CMD Red Char"/>
    <w:basedOn w:val="CMDChar"/>
    <w:link w:val="CMDRed"/>
    <w:rsid w:val="001D394F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1D394F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1D394F"/>
    <w:rPr>
      <w:szCs w:val="22"/>
    </w:rPr>
  </w:style>
  <w:style w:type="character" w:customStyle="1" w:styleId="CMDOutputChar">
    <w:name w:val="CMD Output Char"/>
    <w:basedOn w:val="BodyTextL25Char"/>
    <w:link w:val="CMDOutput"/>
    <w:rsid w:val="001D394F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1D394F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1D394F"/>
  </w:style>
  <w:style w:type="paragraph" w:customStyle="1" w:styleId="TableAnswer">
    <w:name w:val="Table Answer"/>
    <w:basedOn w:val="TableText"/>
    <w:qFormat/>
    <w:rsid w:val="001D394F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1D394F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1D394F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1D394F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1D394F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1D394F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1D394F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1D394F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1D394F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1D394F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1D3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F17774E32B94F18AED909B9C8428E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4B7B3-A676-48B2-BA21-3AD40C4A9B93}"/>
      </w:docPartPr>
      <w:docPartBody>
        <w:p w:rsidR="009C0EB8" w:rsidRDefault="002104D5">
          <w:pPr>
            <w:pStyle w:val="8F17774E32B94F18AED909B9C8428E88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D5"/>
    <w:rsid w:val="002104D5"/>
    <w:rsid w:val="004E1DB8"/>
    <w:rsid w:val="009C0EB8"/>
    <w:rsid w:val="00A16BD8"/>
    <w:rsid w:val="00C25441"/>
    <w:rsid w:val="00F35374"/>
    <w:rsid w:val="00FC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F17774E32B94F18AED909B9C8428E88">
    <w:name w:val="8F17774E32B94F18AED909B9C8428E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5C97A5-8442-48DA-9C09-F96B45D633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E406F2-DC71-4402-AF10-6519398E39D8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3.xml><?xml version="1.0" encoding="utf-8"?>
<ds:datastoreItem xmlns:ds="http://schemas.openxmlformats.org/officeDocument/2006/customXml" ds:itemID="{6DCDEEC1-400E-4824-B867-65960F9AD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5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Use the Cisco IOS Show Commands</vt:lpstr>
    </vt:vector>
  </TitlesOfParts>
  <Company>Cisco Systems, Inc.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Use Cisco IOS Show Commands</dc:title>
  <dc:description>2016</dc:description>
  <cp:lastModifiedBy>Jason Yip (jasyip)</cp:lastModifiedBy>
  <cp:revision>8</cp:revision>
  <dcterms:created xsi:type="dcterms:W3CDTF">2020-10-04T22:49:00Z</dcterms:created>
  <dcterms:modified xsi:type="dcterms:W3CDTF">2024-05-29T23:09:00Z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Order">
    <vt:r8>283700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